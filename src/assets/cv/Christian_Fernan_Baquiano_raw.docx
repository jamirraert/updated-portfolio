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630"/>
        <w:gridCol w:w="2312"/>
        <w:gridCol w:w="423"/>
        <w:gridCol w:w="6607"/>
      </w:tblGrid>
      <w:tr w:rsidR="00195442" w14:paraId="50085A57" w14:textId="7777777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7F88DA2" w14:textId="77777777" w:rsidR="00195442" w:rsidRDefault="00000000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17DCE725" wp14:editId="109C3336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9C2546" w14:textId="77777777" w:rsidR="00195442" w:rsidRDefault="00195442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shape id="_x0000_s1026" o:spid="_x0000_s1026" o:spt="3" alt="woman's headshot" type="#_x0000_t3" style="height:142.55pt;width:142.55pt;v-text-anchor:middle;" filled="t" stroked="f" coordsize="21600,21600" o:gfxdata="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">
                      <v:fill type="frame" on="t" o:title="woman's headshot" focussize="0,0" recolor="t" rotate="t" r:id="rId12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 w14:paraId="518041D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55E319B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A1D229" w14:textId="77777777" w:rsidR="00195442" w:rsidRDefault="00000000">
            <w:pPr>
              <w:pStyle w:val="Title"/>
            </w:pPr>
            <w:r>
              <w:t xml:space="preserve">Christian Fernan </w:t>
            </w:r>
            <w:proofErr w:type="spellStart"/>
            <w:r>
              <w:t>Baquiano</w:t>
            </w:r>
            <w:proofErr w:type="spellEnd"/>
          </w:p>
        </w:tc>
      </w:tr>
      <w:tr w:rsidR="00195442" w14:paraId="63CDDD2D" w14:textId="7777777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B7EA7BA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4F56887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5B7FADB" w14:textId="77777777" w:rsidR="00195442" w:rsidRDefault="000000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14:paraId="7E1F681D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Dedicated and highly skilled programmer with years of experience in software development. Proficient in multiple programming languages and technologies, with a strong ability to analyze complex problems and create innovative solutions. Adept at collaborating with cross-functional teams to deliver high-quality software products on time and within budget.</w:t>
            </w:r>
          </w:p>
          <w:p w14:paraId="15EA2875" w14:textId="77777777" w:rsidR="00195442" w:rsidRDefault="000000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Professional Experience</w:t>
            </w:r>
          </w:p>
          <w:p w14:paraId="531ED729" w14:textId="182DDA81" w:rsidR="00195442" w:rsidRDefault="00000000">
            <w:pPr>
              <w:pStyle w:val="Experience"/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</w:pPr>
            <w:r w:rsidRPr="00D1073F">
              <w:rPr>
                <w:rFonts w:cs="Segoe UI Historic"/>
                <w:b/>
                <w:bCs/>
                <w:color w:val="050505"/>
                <w:szCs w:val="22"/>
                <w:shd w:val="clear" w:color="auto" w:fill="F0F0F0"/>
                <w:lang w:val="en-PH"/>
              </w:rPr>
              <w:t>Computer Programmer II</w:t>
            </w:r>
            <w:r w:rsidR="00D1073F"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  <w:t xml:space="preserve"> -</w:t>
            </w:r>
            <w:r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  <w:t xml:space="preserve"> DSWD FO VII | September 2024 </w:t>
            </w:r>
            <w:r w:rsidR="002F639E"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  <w:t>–</w:t>
            </w:r>
            <w:r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  <w:t xml:space="preserve"> </w:t>
            </w:r>
            <w:r w:rsidR="002F639E"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  <w:t>December 2025</w:t>
            </w:r>
          </w:p>
          <w:p w14:paraId="613124BF" w14:textId="7327CBEA" w:rsidR="00195442" w:rsidRDefault="000D0732">
            <w:pPr>
              <w:pStyle w:val="Experience"/>
              <w:numPr>
                <w:ilvl w:val="0"/>
                <w:numId w:val="3"/>
              </w:numPr>
              <w:rPr>
                <w:rStyle w:val="Strong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 w:rsidRPr="000D0732">
              <w:rPr>
                <w:rFonts w:ascii="Segoe UI" w:hAnsi="Segoe UI" w:cs="Segoe UI"/>
                <w:color w:val="666666" w:themeColor="accent4"/>
                <w:szCs w:val="22"/>
              </w:rPr>
              <w:t>Build and optimize microservices applications using Laravel and VueJS for seamless performance and scalability</w:t>
            </w:r>
          </w:p>
          <w:p w14:paraId="12D4D410" w14:textId="7EC66C48" w:rsidR="000D0732" w:rsidRPr="000D0732" w:rsidRDefault="000D0732" w:rsidP="000923B3">
            <w:pPr>
              <w:pStyle w:val="Experience"/>
              <w:numPr>
                <w:ilvl w:val="0"/>
                <w:numId w:val="3"/>
              </w:numPr>
              <w:rPr>
                <w:rFonts w:ascii="Segoe UI" w:hAnsi="Segoe UI" w:cs="Segoe UI"/>
                <w:color w:val="666666" w:themeColor="accent4"/>
                <w:szCs w:val="22"/>
                <w:lang w:val="en-PH"/>
              </w:rPr>
            </w:pPr>
            <w:r w:rsidRPr="000D0732">
              <w:rPr>
                <w:rFonts w:ascii="Segoe UI" w:hAnsi="Segoe UI" w:cs="Segoe UI"/>
                <w:color w:val="666666" w:themeColor="accent4"/>
                <w:szCs w:val="22"/>
              </w:rPr>
              <w:t>Create wireframes and interactive prototypes for client-facing applications using Figma to enhance user experience and design clarity</w:t>
            </w:r>
          </w:p>
          <w:p w14:paraId="07A96AD7" w14:textId="0A56652C" w:rsidR="000D0732" w:rsidRPr="000D0732" w:rsidRDefault="000D0732" w:rsidP="000923B3">
            <w:pPr>
              <w:pStyle w:val="Experience"/>
              <w:numPr>
                <w:ilvl w:val="0"/>
                <w:numId w:val="3"/>
              </w:numPr>
              <w:rPr>
                <w:rStyle w:val="Strong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 w:rsidRPr="000D0732">
              <w:rPr>
                <w:rFonts w:ascii="Segoe UI" w:hAnsi="Segoe UI" w:cs="Segoe UI"/>
                <w:color w:val="666666" w:themeColor="accent4"/>
                <w:szCs w:val="22"/>
              </w:rPr>
              <w:t>Conduct initial feature and unit testing using PHPUnit to ensure code quality and functionality</w:t>
            </w:r>
          </w:p>
          <w:p w14:paraId="0303AA15" w14:textId="77777777" w:rsidR="00195442" w:rsidRDefault="00195442">
            <w:pPr>
              <w:rPr>
                <w:rFonts w:ascii="Segoe UI" w:hAnsi="Segoe UI" w:cs="Segoe UI"/>
              </w:rPr>
            </w:pPr>
          </w:p>
          <w:p w14:paraId="3EA0A06D" w14:textId="38976099" w:rsidR="00195442" w:rsidRDefault="00000000">
            <w:pPr>
              <w:rPr>
                <w:lang w:val="en-PH"/>
              </w:rPr>
            </w:pPr>
            <w:r>
              <w:rPr>
                <w:b/>
              </w:rPr>
              <w:t>Programmer II</w:t>
            </w:r>
            <w:r>
              <w:t xml:space="preserve"> </w:t>
            </w:r>
            <w:r w:rsidR="00D1073F">
              <w:t>-</w:t>
            </w:r>
            <w:proofErr w:type="spellStart"/>
            <w:r>
              <w:t>RuralNet</w:t>
            </w:r>
            <w:proofErr w:type="spellEnd"/>
            <w:r>
              <w:t xml:space="preserve"> INC | September 2021 - </w:t>
            </w:r>
            <w:r>
              <w:rPr>
                <w:lang w:val="en-PH"/>
              </w:rPr>
              <w:t>September 2024</w:t>
            </w:r>
          </w:p>
          <w:p w14:paraId="3337434D" w14:textId="54B268B0" w:rsidR="00195442" w:rsidRDefault="000D0732">
            <w:pPr>
              <w:pStyle w:val="Experience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 w:rsidRPr="000D0732">
              <w:rPr>
                <w:rFonts w:ascii="Segoe UI" w:hAnsi="Segoe UI" w:cs="Segoe UI"/>
                <w:color w:val="374151"/>
                <w:shd w:val="clear" w:color="auto" w:fill="F7F7F8"/>
              </w:rPr>
              <w:t>Support senior developers in coding, testing, and debugging software to enhance performance and reliability.</w:t>
            </w:r>
          </w:p>
          <w:p w14:paraId="6A1DB950" w14:textId="1358CCFA" w:rsidR="00195442" w:rsidRDefault="000D0732">
            <w:pPr>
              <w:pStyle w:val="Experience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 w:rsidRPr="000D0732">
              <w:rPr>
                <w:rFonts w:ascii="Segoe UI" w:hAnsi="Segoe UI" w:cs="Segoe UI"/>
                <w:color w:val="374151"/>
                <w:shd w:val="clear" w:color="auto" w:fill="F7F7F8"/>
              </w:rPr>
              <w:t>Created and managed comprehensive documentation for software projects, including user manuals and technical specifications, to ensure clarity and usability</w:t>
            </w:r>
          </w:p>
          <w:p w14:paraId="115B11D3" w14:textId="0FB16424" w:rsidR="00195442" w:rsidRDefault="000D0732">
            <w:pPr>
              <w:pStyle w:val="Experience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</w:rPr>
            </w:pPr>
            <w:r w:rsidRPr="000D0732">
              <w:rPr>
                <w:rFonts w:ascii="Segoe UI" w:hAnsi="Segoe UI" w:cs="Segoe UI"/>
                <w:color w:val="374151"/>
                <w:shd w:val="clear" w:color="auto" w:fill="F7F7F8"/>
              </w:rPr>
              <w:lastRenderedPageBreak/>
              <w:t>Engaged in Agile sprint planning and retrospective meetings, actively contributing to the iterative development process and continuous improvement</w:t>
            </w:r>
            <w:r w:rsidR="00000000">
              <w:rPr>
                <w:rFonts w:ascii="Segoe UI" w:hAnsi="Segoe UI" w:cs="Segoe UI"/>
                <w:color w:val="374151"/>
                <w:shd w:val="clear" w:color="auto" w:fill="F7F7F8"/>
              </w:rPr>
              <w:t>.</w:t>
            </w:r>
          </w:p>
          <w:p w14:paraId="6DC7845F" w14:textId="7E1E88B9" w:rsidR="00195442" w:rsidRDefault="000D0732">
            <w:pPr>
              <w:pStyle w:val="Experience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</w:rPr>
            </w:pPr>
            <w:r w:rsidRPr="000D0732"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Develop robust and scalable APIs using Spring Boot and Laravel to enhance application performance and integration</w:t>
            </w:r>
          </w:p>
          <w:p w14:paraId="1A2E1D9C" w14:textId="11457E9E" w:rsidR="00195442" w:rsidRDefault="00000000">
            <w:pPr>
              <w:pStyle w:val="Experience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</w:rPr>
            </w:pPr>
            <w:r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A</w:t>
            </w:r>
            <w:r w:rsidR="000D0732" w:rsidRPr="000D0732"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ssist QA and Full Stack Lead in testing, debugging, and optimizing applications to ensure high performance and reliability</w:t>
            </w:r>
          </w:p>
          <w:p w14:paraId="7632AF21" w14:textId="4FFBB96C" w:rsidR="00195442" w:rsidRDefault="000D0732">
            <w:pPr>
              <w:pStyle w:val="Experience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</w:rPr>
            </w:pPr>
            <w:r w:rsidRPr="000D0732"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Manage code migration across environments (local, demo, staging, production) to ensure smooth deployment and system stability</w:t>
            </w:r>
          </w:p>
          <w:p w14:paraId="11756D71" w14:textId="6B74F318" w:rsidR="00195442" w:rsidRDefault="000D0732">
            <w:pPr>
              <w:pStyle w:val="Experience"/>
              <w:numPr>
                <w:ilvl w:val="0"/>
                <w:numId w:val="3"/>
              </w:numPr>
              <w:rPr>
                <w:rFonts w:ascii="Calibri" w:hAnsi="Calibri" w:cs="Calibri"/>
                <w:color w:val="0072C7"/>
              </w:rPr>
            </w:pPr>
            <w:r w:rsidRPr="000D0732"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Set up and configure web servers like Apache, Tomcat, and Nginx, as well as containerized environments using Docker on Ubuntu/Linux servers for optimal performance and scalability</w:t>
            </w:r>
          </w:p>
          <w:p w14:paraId="60F4439E" w14:textId="77777777" w:rsidR="00195442" w:rsidRDefault="000000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15D2EDC0" w14:textId="77777777" w:rsidR="00195442" w:rsidRDefault="00000000">
            <w:pPr>
              <w:rPr>
                <w:rStyle w:val="Emphasis"/>
                <w:rFonts w:ascii="Segoe UI" w:hAnsi="Segoe UI" w:cs="Segoe UI"/>
                <w:color w:val="374151"/>
                <w:bdr w:val="single" w:sz="2" w:space="0" w:color="D9D9E3"/>
                <w:shd w:val="clear" w:color="auto" w:fill="F7F7F8"/>
              </w:rPr>
            </w:pPr>
            <w:r>
              <w:rPr>
                <w:rStyle w:val="Emphasis"/>
                <w:rFonts w:ascii="Segoe UI" w:hAnsi="Segoe UI" w:cs="Segoe UI"/>
                <w:color w:val="374151"/>
                <w:bdr w:val="single" w:sz="2" w:space="0" w:color="D9D9E3"/>
                <w:shd w:val="clear" w:color="auto" w:fill="F7F7F8"/>
              </w:rPr>
              <w:t>Bachelor of Science in Information Technology | Cebu Eastern College | 2021</w:t>
            </w:r>
          </w:p>
          <w:p w14:paraId="57F7A10F" w14:textId="77777777" w:rsidR="00195442" w:rsidRDefault="00000000">
            <w:pPr>
              <w:pStyle w:val="Heading2"/>
              <w:rPr>
                <w:lang w:val="en-PH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51EAB323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Programming Languages</w:t>
            </w:r>
          </w:p>
          <w:p w14:paraId="33E714C4" w14:textId="4684F65F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JAVA</w:t>
            </w:r>
            <w:r w:rsidR="00D1073F">
              <w:rPr>
                <w:rFonts w:ascii="Segoe UI" w:hAnsi="Segoe UI" w:cs="Segoe UI"/>
                <w:color w:val="374151"/>
                <w:shd w:val="clear" w:color="auto" w:fill="F7F7F8"/>
              </w:rPr>
              <w:t>,</w:t>
            </w:r>
            <w:r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 PHP</w:t>
            </w:r>
          </w:p>
          <w:p w14:paraId="43146EE1" w14:textId="4D1BAC2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REACTJS, VUE JS,</w:t>
            </w:r>
            <w:r w:rsidR="00D1073F"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 xml:space="preserve"> VUE JS,</w:t>
            </w: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 xml:space="preserve"> TYPESCRIPT</w:t>
            </w:r>
          </w:p>
          <w:p w14:paraId="01EE991D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HTML, CSS</w:t>
            </w:r>
          </w:p>
          <w:p w14:paraId="3974AC2D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TAILWIND CSS, BOOTSTRAP, SASS,</w:t>
            </w:r>
          </w:p>
          <w:p w14:paraId="4BFE0E7E" w14:textId="77777777" w:rsidR="00195442" w:rsidRPr="00DE09A9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LARAVEL, SPRING BOOT</w:t>
            </w:r>
          </w:p>
          <w:p w14:paraId="6C7EE7F0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Database Management</w:t>
            </w:r>
          </w:p>
          <w:p w14:paraId="5B94DF2B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MSSQL, MYSQL, POSTGRE</w:t>
            </w:r>
          </w:p>
          <w:p w14:paraId="79424D8F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Version Control</w:t>
            </w:r>
          </w:p>
          <w:p w14:paraId="7FA65816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GIT</w:t>
            </w:r>
          </w:p>
          <w:p w14:paraId="2B8E4EFC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Problem-Solving</w:t>
            </w:r>
          </w:p>
          <w:p w14:paraId="0D78F14B" w14:textId="77777777" w:rsidR="00195442" w:rsidRPr="00DE09A9" w:rsidRDefault="00000000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Strong analytical and problem-solving skills</w:t>
            </w:r>
          </w:p>
          <w:p w14:paraId="5242B4A1" w14:textId="18F6266D" w:rsidR="00DE09A9" w:rsidRDefault="00DE09A9" w:rsidP="00DE09A9">
            <w:r>
              <w:t>Content Management System</w:t>
            </w:r>
          </w:p>
          <w:p w14:paraId="719441F3" w14:textId="0492D147" w:rsidR="00DE09A9" w:rsidRDefault="00DE09A9" w:rsidP="00DE09A9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lastRenderedPageBreak/>
              <w:t>Wordpress</w:t>
            </w:r>
            <w:proofErr w:type="spellEnd"/>
          </w:p>
          <w:p w14:paraId="73CD7241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Agile Methodologies</w:t>
            </w:r>
          </w:p>
          <w:p w14:paraId="2BA527AB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JIRA</w:t>
            </w:r>
          </w:p>
          <w:p w14:paraId="79EF8EEE" w14:textId="77777777" w:rsidR="00195442" w:rsidRDefault="000000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Testing and Debugging</w:t>
            </w:r>
          </w:p>
          <w:p w14:paraId="764B290F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Expertise in debugging and unit testing</w:t>
            </w:r>
          </w:p>
          <w:p w14:paraId="3C73142B" w14:textId="77777777" w:rsidR="00195442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Server</w:t>
            </w:r>
          </w:p>
          <w:p w14:paraId="25D988DE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Linux/Ubuntu</w:t>
            </w:r>
          </w:p>
          <w:p w14:paraId="25647EEC" w14:textId="77777777" w:rsidR="00195442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Servers</w:t>
            </w:r>
          </w:p>
          <w:p w14:paraId="2F87A710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Nginx</w:t>
            </w:r>
          </w:p>
          <w:p w14:paraId="0220DF91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</w:t>
            </w:r>
          </w:p>
          <w:p w14:paraId="422D6D7B" w14:textId="77777777" w:rsidR="00195442" w:rsidRDefault="00000000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 Tomcat</w:t>
            </w:r>
          </w:p>
        </w:tc>
      </w:tr>
      <w:tr w:rsidR="00195442" w14:paraId="2BEC178D" w14:textId="77777777">
        <w:trPr>
          <w:trHeight w:val="1164"/>
        </w:trPr>
        <w:tc>
          <w:tcPr>
            <w:tcW w:w="720" w:type="dxa"/>
          </w:tcPr>
          <w:p w14:paraId="6BAB01DA" w14:textId="77777777" w:rsidR="00195442" w:rsidRDefault="00195442">
            <w:pPr>
              <w:pStyle w:val="BodyText"/>
              <w:numPr>
                <w:ilvl w:val="0"/>
                <w:numId w:val="4"/>
              </w:numPr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A7307BA" w14:textId="77777777" w:rsidR="00195442" w:rsidRDefault="00195442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9FC240A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8FF79AF" w14:textId="77777777" w:rsidR="00195442" w:rsidRDefault="00195442"/>
        </w:tc>
      </w:tr>
      <w:tr w:rsidR="00195442" w14:paraId="3ADCA6F9" w14:textId="77777777">
        <w:trPr>
          <w:trHeight w:val="543"/>
        </w:trPr>
        <w:tc>
          <w:tcPr>
            <w:tcW w:w="720" w:type="dxa"/>
          </w:tcPr>
          <w:p w14:paraId="1B50420F" w14:textId="77777777" w:rsidR="00195442" w:rsidRDefault="00195442">
            <w:pPr>
              <w:pStyle w:val="Informatio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02F803" w14:textId="77777777" w:rsidR="00195442" w:rsidRDefault="00000000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3655E01" wp14:editId="72D43FD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gps icon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">
                      <o:lock v:ext="edit" aspectratio="f"/>
                      <v:shape id="Freeform: Shape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3" o:spid="_x0000_s1026" o:spt="75" alt="GPS icon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4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F17EA2" w14:textId="3673F8B9" w:rsidR="00195442" w:rsidRDefault="00000000">
            <w:pPr>
              <w:pStyle w:val="Information"/>
            </w:pPr>
            <w:proofErr w:type="spellStart"/>
            <w:r>
              <w:t>Brgy</w:t>
            </w:r>
            <w:proofErr w:type="spellEnd"/>
            <w:r>
              <w:t xml:space="preserve"> Tisa, </w:t>
            </w:r>
            <w:proofErr w:type="spellStart"/>
            <w:r w:rsidR="00DE09A9">
              <w:t>Kadasig</w:t>
            </w:r>
            <w:proofErr w:type="spellEnd"/>
            <w:r w:rsidR="00DE09A9">
              <w:t xml:space="preserve"> Phase III Association</w:t>
            </w:r>
          </w:p>
          <w:p w14:paraId="6093C3EC" w14:textId="77777777" w:rsidR="00195442" w:rsidRDefault="00000000">
            <w:pPr>
              <w:pStyle w:val="Information"/>
            </w:pPr>
            <w:r>
              <w:t>Cebu City, 6000</w:t>
            </w:r>
          </w:p>
        </w:tc>
        <w:tc>
          <w:tcPr>
            <w:tcW w:w="423" w:type="dxa"/>
            <w:vMerge/>
          </w:tcPr>
          <w:p w14:paraId="1FD021FB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EB46D95" w14:textId="77777777" w:rsidR="00195442" w:rsidRDefault="00195442">
            <w:pPr>
              <w:pStyle w:val="Heading1"/>
            </w:pPr>
          </w:p>
        </w:tc>
      </w:tr>
      <w:tr w:rsidR="00195442" w14:paraId="6FDCAF8C" w14:textId="77777777">
        <w:trPr>
          <w:trHeight w:val="183"/>
        </w:trPr>
        <w:tc>
          <w:tcPr>
            <w:tcW w:w="720" w:type="dxa"/>
          </w:tcPr>
          <w:p w14:paraId="3DFE80FD" w14:textId="77777777" w:rsidR="00195442" w:rsidRDefault="00195442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7A73E47" w14:textId="77777777" w:rsidR="00195442" w:rsidRDefault="00195442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60D17DE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F594C9C" w14:textId="77777777" w:rsidR="00195442" w:rsidRDefault="00195442">
            <w:pPr>
              <w:pStyle w:val="Heading1"/>
            </w:pPr>
          </w:p>
        </w:tc>
      </w:tr>
      <w:tr w:rsidR="00195442" w14:paraId="1CA83478" w14:textId="77777777">
        <w:trPr>
          <w:trHeight w:val="624"/>
        </w:trPr>
        <w:tc>
          <w:tcPr>
            <w:tcW w:w="720" w:type="dxa"/>
          </w:tcPr>
          <w:p w14:paraId="00477484" w14:textId="77777777" w:rsidR="00195442" w:rsidRDefault="00195442">
            <w:pPr>
              <w:pStyle w:val="Informatio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4D99BC" w14:textId="77777777" w:rsidR="00195442" w:rsidRDefault="00000000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3A17E55" wp14:editId="7578664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C0F9A76" w14:textId="77777777" w:rsidR="00195442" w:rsidRDefault="00000000">
            <w:pPr>
              <w:pStyle w:val="Information"/>
            </w:pPr>
            <w:r>
              <w:t>09296718726</w:t>
            </w:r>
          </w:p>
        </w:tc>
        <w:tc>
          <w:tcPr>
            <w:tcW w:w="423" w:type="dxa"/>
            <w:vMerge/>
          </w:tcPr>
          <w:p w14:paraId="0DA58EF1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3696083" w14:textId="77777777" w:rsidR="00195442" w:rsidRDefault="00195442">
            <w:pPr>
              <w:pStyle w:val="Heading1"/>
            </w:pPr>
          </w:p>
        </w:tc>
      </w:tr>
      <w:tr w:rsidR="00195442" w14:paraId="79B2C440" w14:textId="77777777">
        <w:trPr>
          <w:trHeight w:val="183"/>
        </w:trPr>
        <w:tc>
          <w:tcPr>
            <w:tcW w:w="720" w:type="dxa"/>
          </w:tcPr>
          <w:p w14:paraId="7BF19FE1" w14:textId="77777777" w:rsidR="00195442" w:rsidRDefault="00195442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8F7518" w14:textId="77777777" w:rsidR="00195442" w:rsidRDefault="00195442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D8C0B63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9D9D92" w14:textId="77777777" w:rsidR="00195442" w:rsidRDefault="00195442">
            <w:pPr>
              <w:pStyle w:val="Heading1"/>
            </w:pPr>
          </w:p>
        </w:tc>
      </w:tr>
      <w:tr w:rsidR="00195442" w14:paraId="4B5F714E" w14:textId="77777777">
        <w:trPr>
          <w:trHeight w:val="633"/>
        </w:trPr>
        <w:tc>
          <w:tcPr>
            <w:tcW w:w="720" w:type="dxa"/>
          </w:tcPr>
          <w:p w14:paraId="5A1FBFC3" w14:textId="77777777" w:rsidR="00195442" w:rsidRDefault="00195442">
            <w:pPr>
              <w:pStyle w:val="Informatio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0C8711" w14:textId="77777777" w:rsidR="00195442" w:rsidRDefault="00000000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26F9BFF7" wp14:editId="5646237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LeBCyKIxY5EolhFHXhT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LT/BnWJTzQsXF64BJd2oCtsrTkIl2to1JW61WpbAtNJygqrcUKhUJLlYLwwxl97JMZr6JQdk&#10;cWFcaBIn028XA9WuCfYprocdS2kgnWBHKzrQKCToL129WoNpgGvUm7gaoufwn7Torbpsuh3qZDI4&#10;nnsulsWMg8R0X7QGxCnIYdpSne8pprZn7yu2LJ8YFaFHLae5LlHcj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EA647E0" w14:textId="77777777" w:rsidR="00195442" w:rsidRDefault="00000000">
            <w:pPr>
              <w:pStyle w:val="Information"/>
            </w:pPr>
            <w:r>
              <w:t>christian.baquiano0122@gmail.com</w:t>
            </w:r>
          </w:p>
        </w:tc>
        <w:tc>
          <w:tcPr>
            <w:tcW w:w="423" w:type="dxa"/>
            <w:vMerge/>
          </w:tcPr>
          <w:p w14:paraId="7C205F1F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0EE271F" w14:textId="77777777" w:rsidR="00195442" w:rsidRDefault="00195442">
            <w:pPr>
              <w:pStyle w:val="Heading1"/>
            </w:pPr>
          </w:p>
        </w:tc>
      </w:tr>
      <w:tr w:rsidR="00195442" w14:paraId="37555B04" w14:textId="77777777">
        <w:trPr>
          <w:trHeight w:val="174"/>
        </w:trPr>
        <w:tc>
          <w:tcPr>
            <w:tcW w:w="720" w:type="dxa"/>
          </w:tcPr>
          <w:p w14:paraId="278A9B26" w14:textId="77777777" w:rsidR="00195442" w:rsidRDefault="00195442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B6ECFA2" w14:textId="77777777" w:rsidR="00195442" w:rsidRDefault="00195442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52030A0" w14:textId="77777777" w:rsidR="00195442" w:rsidRDefault="00195442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EF63B80" w14:textId="77777777" w:rsidR="00195442" w:rsidRDefault="00195442">
            <w:pPr>
              <w:pStyle w:val="Heading1"/>
            </w:pPr>
          </w:p>
        </w:tc>
      </w:tr>
      <w:tr w:rsidR="00195442" w14:paraId="1BB1A55C" w14:textId="77777777">
        <w:trPr>
          <w:trHeight w:val="633"/>
        </w:trPr>
        <w:tc>
          <w:tcPr>
            <w:tcW w:w="720" w:type="dxa"/>
          </w:tcPr>
          <w:p w14:paraId="60918729" w14:textId="77777777" w:rsidR="00195442" w:rsidRDefault="00195442">
            <w:pPr>
              <w:pStyle w:val="Informatio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9FB2083" w14:textId="77777777" w:rsidR="00195442" w:rsidRDefault="00000000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BCCA4E3" wp14:editId="54DE8BEE">
                      <wp:extent cx="338455" cy="346075"/>
                      <wp:effectExtent l="0" t="0" r="4445" b="0"/>
                      <wp:docPr id="23" name="Group 23" descr="website icon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website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IsHf6X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">
                      <o:lock v:ext="edit" aspectratio="f"/>
                      <v:shape id="Freeform: Shape 273" o:spid="_x0000_s1026" o:spt="100" style="position:absolute;left:0;top:0;height:346075;width:338455;v-text-anchor:middle;" fillcolor="#0D1D51 [3206]" filled="t" stroked="f" coordsize="2731203,2794134" o:gfxdata="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naNhtwAAANoAAAAP&#10;AAAAAAAAAAEAIAAAACIAAABkcnMvZG93bnJldi54bWxQSwECFAAUAAAACACHTuJAMy8FnjsAAAA5&#10;AAAAEAAAAAAAAAABACAAAAAGAQAAZHJzL3NoYXBleG1sLnhtbFBLBQYAAAAABgAGAFsBAACwAwAA&#10;AAA=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6" o:spid="_x0000_s1026" o:spt="75" alt="website icon" type="#_x0000_t75" style="position:absolute;left:83820;top:91440;height:164465;width:164465;" filled="f" o:preferrelative="t" stroked="f" coordsize="21600,21600" o:gfxdata="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WQ1T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1B1BA7" w14:textId="77777777" w:rsidR="00195442" w:rsidRDefault="00195442">
            <w:pPr>
              <w:pStyle w:val="Information"/>
            </w:pPr>
            <w:hyperlink r:id="rId22" w:history="1">
              <w:r>
                <w:rPr>
                  <w:rStyle w:val="Hyperlink"/>
                </w:rPr>
                <w:t>https://jamirraert.github.io/updated-portfolio</w:t>
              </w:r>
            </w:hyperlink>
          </w:p>
        </w:tc>
        <w:tc>
          <w:tcPr>
            <w:tcW w:w="423" w:type="dxa"/>
            <w:vMerge/>
          </w:tcPr>
          <w:p w14:paraId="2500BC3F" w14:textId="77777777" w:rsidR="00195442" w:rsidRDefault="00195442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4289EA" w14:textId="77777777" w:rsidR="00195442" w:rsidRDefault="00195442">
            <w:pPr>
              <w:pStyle w:val="Heading1"/>
            </w:pPr>
          </w:p>
        </w:tc>
      </w:tr>
      <w:tr w:rsidR="00195442" w14:paraId="04908601" w14:textId="77777777">
        <w:trPr>
          <w:trHeight w:val="2448"/>
        </w:trPr>
        <w:tc>
          <w:tcPr>
            <w:tcW w:w="720" w:type="dxa"/>
          </w:tcPr>
          <w:p w14:paraId="09217B9D" w14:textId="77777777" w:rsidR="00195442" w:rsidRDefault="00195442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48FEA8F" w14:textId="77777777" w:rsidR="00195442" w:rsidRDefault="00195442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0265675" w14:textId="77777777" w:rsidR="00195442" w:rsidRDefault="00195442"/>
        </w:tc>
        <w:tc>
          <w:tcPr>
            <w:tcW w:w="6607" w:type="dxa"/>
            <w:vMerge/>
          </w:tcPr>
          <w:p w14:paraId="59CF6633" w14:textId="77777777" w:rsidR="00195442" w:rsidRDefault="00195442"/>
        </w:tc>
      </w:tr>
    </w:tbl>
    <w:p w14:paraId="37717D33" w14:textId="77777777" w:rsidR="00195442" w:rsidRDefault="00195442">
      <w:pPr>
        <w:pStyle w:val="BodyText"/>
      </w:pPr>
    </w:p>
    <w:sectPr w:rsidR="00195442">
      <w:headerReference w:type="default" r:id="rId23"/>
      <w:type w:val="continuous"/>
      <w:pgSz w:w="12240" w:h="15840"/>
      <w:pgMar w:top="2304" w:right="1138" w:bottom="1138" w:left="1138" w:header="720" w:footer="187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605C6" w14:textId="77777777" w:rsidR="006A70A2" w:rsidRDefault="006A70A2">
      <w:r>
        <w:separator/>
      </w:r>
    </w:p>
  </w:endnote>
  <w:endnote w:type="continuationSeparator" w:id="0">
    <w:p w14:paraId="0C2EC7F0" w14:textId="77777777" w:rsidR="006A70A2" w:rsidRDefault="006A7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default"/>
    <w:sig w:usb0="800001EF" w:usb1="02000002" w:usb2="0060C080" w:usb3="00000002" w:csb0="00000001" w:csb1="4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91364F" w14:textId="77777777" w:rsidR="006A70A2" w:rsidRDefault="006A70A2">
      <w:r>
        <w:separator/>
      </w:r>
    </w:p>
  </w:footnote>
  <w:footnote w:type="continuationSeparator" w:id="0">
    <w:p w14:paraId="06D83641" w14:textId="77777777" w:rsidR="006A70A2" w:rsidRDefault="006A7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58CBDB" w14:textId="77777777" w:rsidR="00195442" w:rsidRDefault="00000000">
    <w:pPr>
      <w:pStyle w:val="BodyText"/>
    </w:pP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393A750" wp14:editId="628698AE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165" cy="10547985"/>
              <wp:effectExtent l="0" t="0" r="635" b="571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126.9pt;margin-top:-36pt;height:830.55pt;width:683.95pt;z-index:251660288;mso-width-relative:page;mso-height-relative:page;" coordorigin="0,-228600" coordsize="8686478,10547991" o:gfxdata="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914078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500D5"/>
    <w:multiLevelType w:val="multilevel"/>
    <w:tmpl w:val="000500D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3060F"/>
    <w:multiLevelType w:val="hybridMultilevel"/>
    <w:tmpl w:val="58D8EF3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multilevel"/>
    <w:tmpl w:val="112E54D5"/>
    <w:lvl w:ilvl="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7E3C35"/>
    <w:multiLevelType w:val="multilevel"/>
    <w:tmpl w:val="797E3C3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432361">
    <w:abstractNumId w:val="0"/>
  </w:num>
  <w:num w:numId="2" w16cid:durableId="1869294054">
    <w:abstractNumId w:val="3"/>
  </w:num>
  <w:num w:numId="3" w16cid:durableId="254900452">
    <w:abstractNumId w:val="1"/>
  </w:num>
  <w:num w:numId="4" w16cid:durableId="1965305625">
    <w:abstractNumId w:val="4"/>
  </w:num>
  <w:num w:numId="5" w16cid:durableId="35862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1FF"/>
    <w:rsid w:val="0002211D"/>
    <w:rsid w:val="00025AE1"/>
    <w:rsid w:val="00032CC0"/>
    <w:rsid w:val="00060042"/>
    <w:rsid w:val="0008685D"/>
    <w:rsid w:val="00090860"/>
    <w:rsid w:val="000923B3"/>
    <w:rsid w:val="00094945"/>
    <w:rsid w:val="000B0735"/>
    <w:rsid w:val="000D0732"/>
    <w:rsid w:val="0010474E"/>
    <w:rsid w:val="00112FD7"/>
    <w:rsid w:val="00150ABD"/>
    <w:rsid w:val="001946FC"/>
    <w:rsid w:val="00195442"/>
    <w:rsid w:val="001C0FE2"/>
    <w:rsid w:val="00222466"/>
    <w:rsid w:val="0024753C"/>
    <w:rsid w:val="00276026"/>
    <w:rsid w:val="002B4549"/>
    <w:rsid w:val="002F639E"/>
    <w:rsid w:val="00305CFA"/>
    <w:rsid w:val="00310F17"/>
    <w:rsid w:val="00322A46"/>
    <w:rsid w:val="003326CB"/>
    <w:rsid w:val="00353531"/>
    <w:rsid w:val="00353B60"/>
    <w:rsid w:val="00376291"/>
    <w:rsid w:val="00380D5C"/>
    <w:rsid w:val="00380FD1"/>
    <w:rsid w:val="00383D02"/>
    <w:rsid w:val="00385DE7"/>
    <w:rsid w:val="003D1B71"/>
    <w:rsid w:val="004E158A"/>
    <w:rsid w:val="00544690"/>
    <w:rsid w:val="00565C77"/>
    <w:rsid w:val="0056708E"/>
    <w:rsid w:val="005801E5"/>
    <w:rsid w:val="00590471"/>
    <w:rsid w:val="005D01FA"/>
    <w:rsid w:val="005F7B87"/>
    <w:rsid w:val="006353EA"/>
    <w:rsid w:val="00653E17"/>
    <w:rsid w:val="006A08E8"/>
    <w:rsid w:val="006A70A2"/>
    <w:rsid w:val="006B3EB2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64DE7"/>
    <w:rsid w:val="008A1E6E"/>
    <w:rsid w:val="008C024F"/>
    <w:rsid w:val="008C2CFC"/>
    <w:rsid w:val="00912DC8"/>
    <w:rsid w:val="009475DC"/>
    <w:rsid w:val="00965BF6"/>
    <w:rsid w:val="00967B93"/>
    <w:rsid w:val="00974ABD"/>
    <w:rsid w:val="009770D4"/>
    <w:rsid w:val="009D090F"/>
    <w:rsid w:val="00A31464"/>
    <w:rsid w:val="00A31B16"/>
    <w:rsid w:val="00A33613"/>
    <w:rsid w:val="00A47A8D"/>
    <w:rsid w:val="00AC6C7E"/>
    <w:rsid w:val="00B21400"/>
    <w:rsid w:val="00B4158A"/>
    <w:rsid w:val="00B6466C"/>
    <w:rsid w:val="00BB1B5D"/>
    <w:rsid w:val="00BC22C7"/>
    <w:rsid w:val="00BD195A"/>
    <w:rsid w:val="00BD41FF"/>
    <w:rsid w:val="00C07240"/>
    <w:rsid w:val="00C14078"/>
    <w:rsid w:val="00CE1E3D"/>
    <w:rsid w:val="00CF74C7"/>
    <w:rsid w:val="00D053FA"/>
    <w:rsid w:val="00D1073F"/>
    <w:rsid w:val="00DC3F0A"/>
    <w:rsid w:val="00DC66D2"/>
    <w:rsid w:val="00DE09A9"/>
    <w:rsid w:val="00DF540E"/>
    <w:rsid w:val="00E26AED"/>
    <w:rsid w:val="00E5430D"/>
    <w:rsid w:val="00E73AB8"/>
    <w:rsid w:val="00E90A60"/>
    <w:rsid w:val="00ED47F7"/>
    <w:rsid w:val="00EE7E09"/>
    <w:rsid w:val="00F0223C"/>
    <w:rsid w:val="00F13DD7"/>
    <w:rsid w:val="00F3235D"/>
    <w:rsid w:val="00F32393"/>
    <w:rsid w:val="00F67587"/>
    <w:rsid w:val="00F878BD"/>
    <w:rsid w:val="00FE7401"/>
    <w:rsid w:val="380200E4"/>
    <w:rsid w:val="418B2C4E"/>
    <w:rsid w:val="46B27C26"/>
    <w:rsid w:val="4E0835EC"/>
    <w:rsid w:val="523B70DD"/>
    <w:rsid w:val="5BA74EA1"/>
    <w:rsid w:val="6F65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B94F6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pPr>
      <w:widowControl w:val="0"/>
      <w:autoSpaceDE w:val="0"/>
      <w:autoSpaceDN w:val="0"/>
      <w:adjustRightInd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Pr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qFormat/>
    <w:pPr>
      <w:spacing w:line="480" w:lineRule="auto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qFormat/>
    <w:pPr>
      <w:numPr>
        <w:numId w:val="1"/>
      </w:numPr>
      <w:contextualSpacing/>
    </w:pPr>
    <w:rPr>
      <w:rFonts w:cs="Georgia"/>
    </w:rPr>
  </w:style>
  <w:style w:type="character" w:styleId="Strong">
    <w:name w:val="Strong"/>
    <w:basedOn w:val="DefaultParagraphFont"/>
    <w:uiPriority w:val="22"/>
    <w:semiHidden/>
    <w:qFormat/>
    <w:rPr>
      <w:b/>
      <w:bCs/>
      <w:color w:val="666666" w:themeColor="accent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qFormat/>
    <w:rPr>
      <w:rFonts w:ascii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rFonts w:ascii="Georgia" w:hAnsi="Georgia" w:cs="Georgia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rFonts w:ascii="Georgia" w:hAnsi="Georgia" w:cs="Georgia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pPr>
      <w:kinsoku w:val="0"/>
      <w:overflowPunct w:val="0"/>
    </w:pPr>
    <w:rPr>
      <w:b/>
      <w:color w:val="000000" w:themeColor="text1"/>
      <w:sz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pPr>
      <w:widowControl w:val="0"/>
      <w:autoSpaceDE w:val="0"/>
      <w:autoSpaceDN w:val="0"/>
      <w:adjustRightInd w:val="0"/>
    </w:pPr>
    <w:rPr>
      <w:rFonts w:cs="Georgia"/>
      <w:sz w:val="8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customStyle="1" w:styleId="SchoolName">
    <w:name w:val="School Name"/>
    <w:basedOn w:val="Normal"/>
    <w:uiPriority w:val="1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3" Type="http://schemas.openxmlformats.org/officeDocument/2006/relationships/customXml" Target="../customXml/item3.xml"/><Relationship Id="rId21" Type="http://schemas.openxmlformats.org/officeDocument/2006/relationships/image" Target="media/image50.png"/><Relationship Id="rId7" Type="http://schemas.openxmlformats.org/officeDocument/2006/relationships/settings" Target="settings.xml"/><Relationship Id="rId12" Type="http://schemas.openxmlformats.org/officeDocument/2006/relationships/image" Target="media/image10.jpe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0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6653f3ca79e1e214da9c0830--eloquent-cascaron-5b430c.netlify.app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png"/><Relationship Id="rId22" Type="http://schemas.openxmlformats.org/officeDocument/2006/relationships/hyperlink" Target="https://jamirraert.github.io/updated-portfoli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.ASI\AppData\Roaming\Microsoft\&#1064;&#1072;&#1073;&#1083;&#1086;&#1085;&#1099;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TotalTime>1</TotalTime>
  <Pages>3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2024-05-23T09:08:00Z</dcterms:created>
  <dcterms:modified xsi:type="dcterms:W3CDTF">2025-03-18T13:25:00Z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2057-12.2.0.18639</vt:lpwstr>
  </property>
  <property fmtid="{D5CDD505-2E9C-101B-9397-08002B2CF9AE}" pid="4" name="ICV">
    <vt:lpwstr>9153FAF112084B9E9FBDB823210C3301_12</vt:lpwstr>
  </property>
</Properties>
</file>