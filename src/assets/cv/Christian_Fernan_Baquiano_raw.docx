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lang w:val="en-PH" w:eastAsia="en-PH"/>
              </w:rPr>
              <mc:AlternateContent>
                <mc:Choice Requires="wps">
                  <w:drawing>
                    <wp:inline distT="0" distB="0" distL="0" distR="0" wp14:anchorId="440DA79E" wp14:editId="5E5DC57D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3F0A" w:rsidRPr="00BD41FF" w:rsidRDefault="00DC3F0A" w:rsidP="00DC3F0A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Pr="00BD41FF" w:rsidRDefault="00DC3F0A" w:rsidP="00DC3F0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BD41FF" w:rsidP="00353531">
            <w:pPr>
              <w:pStyle w:val="Title"/>
            </w:pPr>
            <w:r>
              <w:t>Christian Fernan</w:t>
            </w:r>
            <w:r w:rsidR="00353531">
              <w:t xml:space="preserve"> </w:t>
            </w:r>
            <w:r>
              <w:t>Baquiano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Default="0035353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Summary</w:t>
            </w:r>
          </w:p>
          <w:p w:rsidR="00353531" w:rsidRDefault="00353531" w:rsidP="00353531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Dedicated and highly skilled programmer with 2 years+ of experience in software development. Proficient in multiple programming languages and technologies, with a strong ability to analyze complex problems and create innovative solutions. Adept at collaborating with cross-functional teams to deliver high-quality software products on time and within budget.</w:t>
            </w:r>
          </w:p>
          <w:p w:rsidR="00B21400" w:rsidRDefault="00B21400" w:rsidP="00353531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</w:p>
          <w:p w:rsidR="00B21400" w:rsidRDefault="00B21400" w:rsidP="00B21400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Professional Experience</w:t>
            </w:r>
          </w:p>
          <w:p w:rsidR="00B21400" w:rsidRPr="00B21400" w:rsidRDefault="009770D4" w:rsidP="00B21400">
            <w:r w:rsidRPr="0002211D">
              <w:rPr>
                <w:b/>
              </w:rPr>
              <w:t>Programmer</w:t>
            </w:r>
            <w:r w:rsidR="0002211D" w:rsidRPr="0002211D">
              <w:rPr>
                <w:b/>
              </w:rPr>
              <w:t xml:space="preserve"> II</w:t>
            </w:r>
            <w:r w:rsidR="00DF540E">
              <w:t xml:space="preserve"> – Full Stack Development</w:t>
            </w:r>
            <w:r w:rsidR="00B21400">
              <w:t xml:space="preserve"> | </w:t>
            </w:r>
            <w:proofErr w:type="spellStart"/>
            <w:r w:rsidR="00B21400">
              <w:t>RuralNet</w:t>
            </w:r>
            <w:proofErr w:type="spellEnd"/>
            <w:r w:rsidR="00B21400">
              <w:t xml:space="preserve"> INC | September 2021 - Present</w:t>
            </w:r>
          </w:p>
          <w:p w:rsidR="00B21400" w:rsidRPr="009770D4" w:rsidRDefault="00380D5C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Assisting</w:t>
            </w:r>
            <w:r w:rsidR="009770D4"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 senior developers in coding, testing, and debugging software</w:t>
            </w:r>
          </w:p>
          <w:p w:rsidR="009770D4" w:rsidRPr="009770D4" w:rsidRDefault="009770D4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Developed and maintained documentation for software projects, including user manuals and technical specifications.</w:t>
            </w:r>
          </w:p>
          <w:p w:rsidR="009770D4" w:rsidRPr="005F7B87" w:rsidRDefault="009770D4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Participated in Agile sprint planning and retrospective meetings, contributing to the iterative development process.</w:t>
            </w:r>
          </w:p>
          <w:p w:rsidR="005F7B87" w:rsidRPr="005F7B87" w:rsidRDefault="005F7B87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0F0"/>
              </w:rPr>
              <w:t>Develop system for new clients</w:t>
            </w:r>
          </w:p>
          <w:p w:rsidR="005F7B87" w:rsidRPr="005F7B87" w:rsidRDefault="005F7B87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0F0"/>
              </w:rPr>
              <w:t>Develop REST-API using Spring Boot and Laravel</w:t>
            </w:r>
          </w:p>
          <w:p w:rsidR="005F7B87" w:rsidRPr="005F7B87" w:rsidRDefault="005F7B87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0F0"/>
              </w:rPr>
              <w:t>Assist QA and Full Stack lead</w:t>
            </w:r>
          </w:p>
          <w:p w:rsidR="005F7B87" w:rsidRPr="005F7B87" w:rsidRDefault="005F7B87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0F0"/>
              </w:rPr>
              <w:t>Reverse engineer codes (e.g., rewrite from Java to React)</w:t>
            </w:r>
          </w:p>
          <w:p w:rsidR="005F7B87" w:rsidRPr="009770D4" w:rsidRDefault="005F7B87" w:rsidP="00AC6C7E">
            <w:pPr>
              <w:pStyle w:val="Experience"/>
              <w:numPr>
                <w:ilvl w:val="0"/>
                <w:numId w:val="7"/>
              </w:numPr>
              <w:rPr>
                <w:rFonts w:ascii="Calibri" w:hAnsi="Calibri" w:cs="Calibri"/>
                <w:b/>
                <w:bCs/>
                <w:color w:val="666666" w:themeColor="accent4"/>
              </w:rPr>
            </w:pP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F0F0F0"/>
              </w:rPr>
              <w:t>Create servers such as Apache, Tomcat, Nginx and Docker via Ubuntu/Linux OS</w:t>
            </w:r>
          </w:p>
          <w:p w:rsidR="00974ABD" w:rsidRPr="00B21400" w:rsidRDefault="00974ABD" w:rsidP="005F7B87">
            <w:pPr>
              <w:pStyle w:val="Experience"/>
              <w:ind w:left="360"/>
              <w:rPr>
                <w:rStyle w:val="Strong"/>
                <w:rFonts w:ascii="Calibri" w:hAnsi="Calibri" w:cs="Calibri"/>
              </w:rPr>
            </w:pPr>
          </w:p>
          <w:p w:rsidR="003D1B71" w:rsidRDefault="009770D4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:rsidR="00380D5C" w:rsidRDefault="009770D4" w:rsidP="009770D4">
            <w:pPr>
              <w:rPr>
                <w:rStyle w:val="Emphasis"/>
                <w:rFonts w:ascii="Segoe UI" w:hAnsi="Segoe UI" w:cs="Segoe UI"/>
                <w:color w:val="374151"/>
                <w:bdr w:val="single" w:sz="2" w:space="0" w:color="D9D9E3" w:frame="1"/>
                <w:shd w:val="clear" w:color="auto" w:fill="F7F7F8"/>
              </w:rPr>
            </w:pPr>
            <w:r>
              <w:rPr>
                <w:rStyle w:val="Emphasis"/>
                <w:rFonts w:ascii="Segoe UI" w:hAnsi="Segoe UI" w:cs="Segoe UI"/>
                <w:color w:val="374151"/>
                <w:bdr w:val="single" w:sz="2" w:space="0" w:color="D9D9E3" w:frame="1"/>
                <w:shd w:val="clear" w:color="auto" w:fill="F7F7F8"/>
              </w:rPr>
              <w:t>Bachelor of Science in Information Technology | Cebu Eastern College | 2021</w:t>
            </w:r>
          </w:p>
          <w:p w:rsidR="00380D5C" w:rsidRPr="00380D5C" w:rsidRDefault="00380D5C" w:rsidP="009770D4">
            <w:pPr>
              <w:rPr>
                <w:rFonts w:ascii="Segoe UI" w:hAnsi="Segoe UI" w:cs="Segoe UI"/>
                <w:i/>
                <w:iCs/>
                <w:color w:val="374151"/>
                <w:bdr w:val="single" w:sz="2" w:space="0" w:color="D9D9E3" w:frame="1"/>
                <w:shd w:val="clear" w:color="auto" w:fill="F7F7F8"/>
              </w:rPr>
            </w:pPr>
          </w:p>
          <w:p w:rsidR="003D1B71" w:rsidRDefault="00F67587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:rsidR="00380D5C" w:rsidRPr="00380D5C" w:rsidRDefault="00380D5C" w:rsidP="00380D5C"/>
          <w:p w:rsidR="00B21400" w:rsidRDefault="00B21400" w:rsidP="00353531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Programming Languages</w:t>
            </w:r>
          </w:p>
          <w:p w:rsidR="00353531" w:rsidRDefault="00B21400" w:rsidP="00B21400">
            <w:pPr>
              <w:pStyle w:val="ListParagraph"/>
              <w:numPr>
                <w:ilvl w:val="0"/>
                <w:numId w:val="6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JAVA</w:t>
            </w:r>
            <w:r w:rsidR="00353531" w:rsidRPr="00B21400">
              <w:rPr>
                <w:rFonts w:ascii="Segoe UI" w:hAnsi="Segoe UI" w:cs="Segoe UI"/>
                <w:color w:val="374151"/>
                <w:shd w:val="clear" w:color="auto" w:fill="F7F7F8"/>
              </w:rPr>
              <w:t xml:space="preserve">, </w:t>
            </w: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JAVASCRIPT</w:t>
            </w:r>
            <w:r w:rsidR="00353531" w:rsidRPr="00B21400">
              <w:rPr>
                <w:rFonts w:ascii="Segoe UI" w:hAnsi="Segoe UI" w:cs="Segoe UI"/>
                <w:color w:val="374151"/>
                <w:shd w:val="clear" w:color="auto" w:fill="F7F7F8"/>
              </w:rPr>
              <w:t>, PHP</w:t>
            </w:r>
            <w:r w:rsidR="00380D5C">
              <w:rPr>
                <w:rFonts w:ascii="Segoe UI" w:hAnsi="Segoe UI" w:cs="Segoe UI"/>
                <w:color w:val="374151"/>
                <w:shd w:val="clear" w:color="auto" w:fill="F7F7F8"/>
              </w:rPr>
              <w:t>, REACTJS</w:t>
            </w:r>
            <w:r w:rsidR="005F7B87">
              <w:rPr>
                <w:rFonts w:ascii="Segoe UI" w:hAnsi="Segoe UI" w:cs="Segoe UI"/>
                <w:color w:val="374151"/>
                <w:shd w:val="clear" w:color="auto" w:fill="F7F7F8"/>
              </w:rPr>
              <w:t>, TYPESCRIPT</w:t>
            </w:r>
          </w:p>
          <w:p w:rsidR="00B21400" w:rsidRDefault="00B21400" w:rsidP="00B214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Database Management</w:t>
            </w:r>
          </w:p>
          <w:p w:rsidR="00B21400" w:rsidRDefault="00B21400" w:rsidP="00B21400">
            <w:pPr>
              <w:pStyle w:val="ListParagraph"/>
              <w:numPr>
                <w:ilvl w:val="0"/>
                <w:numId w:val="6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MSSQL, MYSQL, POSTGRE</w:t>
            </w:r>
          </w:p>
          <w:p w:rsidR="00B21400" w:rsidRDefault="00B21400" w:rsidP="00B214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Version Control</w:t>
            </w:r>
          </w:p>
          <w:p w:rsidR="00B21400" w:rsidRDefault="00B21400" w:rsidP="00B21400">
            <w:pPr>
              <w:pStyle w:val="ListParagraph"/>
              <w:numPr>
                <w:ilvl w:val="0"/>
                <w:numId w:val="6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GIT</w:t>
            </w:r>
          </w:p>
          <w:p w:rsidR="00B21400" w:rsidRDefault="00B21400" w:rsidP="00B214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Problem-Solving</w:t>
            </w:r>
          </w:p>
          <w:p w:rsidR="00B21400" w:rsidRPr="00B21400" w:rsidRDefault="00B21400" w:rsidP="00353531">
            <w:pPr>
              <w:pStyle w:val="ListParagraph"/>
              <w:numPr>
                <w:ilvl w:val="0"/>
                <w:numId w:val="6"/>
              </w:numPr>
            </w:pPr>
            <w:r w:rsidRPr="00B21400">
              <w:rPr>
                <w:rFonts w:ascii="Segoe UI" w:hAnsi="Segoe UI" w:cs="Segoe UI"/>
                <w:color w:val="374151"/>
                <w:shd w:val="clear" w:color="auto" w:fill="F7F7F8"/>
              </w:rPr>
              <w:t>Strong analytical and problem-solving skills</w:t>
            </w:r>
          </w:p>
          <w:p w:rsidR="00B21400" w:rsidRDefault="00B21400" w:rsidP="00B214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Agile Methodologies</w:t>
            </w:r>
          </w:p>
          <w:p w:rsidR="00B21400" w:rsidRDefault="00B21400" w:rsidP="00B21400">
            <w:pPr>
              <w:pStyle w:val="ListParagraph"/>
              <w:numPr>
                <w:ilvl w:val="0"/>
                <w:numId w:val="6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JIRA</w:t>
            </w:r>
          </w:p>
          <w:p w:rsidR="00B21400" w:rsidRDefault="00B21400" w:rsidP="00B214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Testing and Debugging</w:t>
            </w:r>
          </w:p>
          <w:p w:rsidR="006B3EB2" w:rsidRPr="00380D5C" w:rsidRDefault="00B21400" w:rsidP="00B21400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 w:rsidRPr="00B21400">
              <w:rPr>
                <w:rFonts w:ascii="Segoe UI" w:hAnsi="Segoe UI" w:cs="Segoe UI"/>
                <w:color w:val="374151"/>
                <w:shd w:val="clear" w:color="auto" w:fill="F7F7F8"/>
              </w:rPr>
              <w:t>Expertise in debugging and unit testing</w:t>
            </w:r>
          </w:p>
          <w:p w:rsidR="00974ABD" w:rsidRPr="00974ABD" w:rsidRDefault="00974ABD" w:rsidP="00974AB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Server</w:t>
            </w:r>
          </w:p>
          <w:p w:rsidR="00380D5C" w:rsidRDefault="00974ABD" w:rsidP="00380D5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Certified in Linux/Ubuntu from Udemy courses.</w:t>
            </w:r>
          </w:p>
          <w:p w:rsidR="00380D5C" w:rsidRDefault="00974ABD" w:rsidP="00380D5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Servers</w:t>
            </w:r>
          </w:p>
          <w:p w:rsidR="00380D5C" w:rsidRDefault="00380D5C" w:rsidP="00380D5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Docker</w:t>
            </w:r>
          </w:p>
          <w:p w:rsidR="00380D5C" w:rsidRDefault="00380D5C" w:rsidP="00380D5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Nginx</w:t>
            </w:r>
          </w:p>
          <w:p w:rsidR="00380D5C" w:rsidRDefault="00380D5C" w:rsidP="00380D5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</w:t>
            </w:r>
          </w:p>
          <w:p w:rsidR="00974ABD" w:rsidRPr="00380D5C" w:rsidRDefault="00974ABD" w:rsidP="00380D5C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 Tomcat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 w:rsidP="00B21400">
            <w:pPr>
              <w:pStyle w:val="BodyText"/>
              <w:numPr>
                <w:ilvl w:val="0"/>
                <w:numId w:val="6"/>
              </w:numPr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08672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D41FF" w:rsidP="00380FD1">
            <w:pPr>
              <w:pStyle w:val="Information"/>
            </w:pPr>
            <w:r>
              <w:t>Brgy Tisa, Sitio Kadasig Phase 3</w:t>
            </w:r>
          </w:p>
          <w:p w:rsidR="003D1B71" w:rsidRPr="00380FD1" w:rsidRDefault="00BD41FF" w:rsidP="00BD41FF">
            <w:pPr>
              <w:pStyle w:val="Information"/>
            </w:pPr>
            <w:r>
              <w:t>Cebu City, 6000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095DF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D41FF" w:rsidP="00BD41FF">
            <w:pPr>
              <w:pStyle w:val="Information"/>
            </w:pPr>
            <w:r>
              <w:t>09296718726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26BB8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80D5C" w:rsidP="00BD41FF">
            <w:pPr>
              <w:pStyle w:val="Information"/>
            </w:pPr>
            <w:r>
              <w:t>c</w:t>
            </w:r>
            <w:r w:rsidR="00BD41FF">
              <w:t>hristian.baquiano0122@gmail.com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PH" w:eastAsia="en-PH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967E2C" id="Group 23" o:spid="_x0000_s1026" alt="website icon" href="https://6653f3ca79e1e214da9c0830--eloquent-cascaron-5b430c.netlify.app/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" o:button="t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05CFA" w:rsidP="00025AE1">
            <w:pPr>
              <w:pStyle w:val="Information"/>
            </w:pPr>
            <w:hyperlink r:id="rId21" w:history="1">
              <w:r w:rsidRPr="00305CFA">
                <w:rPr>
                  <w:rStyle w:val="Hyperlink"/>
                </w:rPr>
                <w:t>https://jamirraert.github.io/updated-portfolio</w:t>
              </w:r>
            </w:hyperlink>
            <w:bookmarkStart w:id="0" w:name="_GoBack"/>
            <w:bookmarkEnd w:id="0"/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B3EB2">
      <w:pPr>
        <w:pStyle w:val="BodyText"/>
      </w:pPr>
    </w:p>
    <w:sectPr w:rsidR="007F5B63" w:rsidRPr="00CE1E3D" w:rsidSect="003D1B71">
      <w:headerReference w:type="default" r:id="rId2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DD7" w:rsidRDefault="00F13DD7" w:rsidP="00590471">
      <w:r>
        <w:separator/>
      </w:r>
    </w:p>
  </w:endnote>
  <w:endnote w:type="continuationSeparator" w:id="0">
    <w:p w:rsidR="00F13DD7" w:rsidRDefault="00F13DD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DD7" w:rsidRDefault="00F13DD7" w:rsidP="00590471">
      <w:r>
        <w:separator/>
      </w:r>
    </w:p>
  </w:footnote>
  <w:footnote w:type="continuationSeparator" w:id="0">
    <w:p w:rsidR="00F13DD7" w:rsidRDefault="00F13DD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498656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25EB0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00500D5"/>
    <w:multiLevelType w:val="hybridMultilevel"/>
    <w:tmpl w:val="28EC57E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665D0"/>
    <w:multiLevelType w:val="hybridMultilevel"/>
    <w:tmpl w:val="437E88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486597"/>
    <w:multiLevelType w:val="hybridMultilevel"/>
    <w:tmpl w:val="2F9A7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E3C35"/>
    <w:multiLevelType w:val="hybridMultilevel"/>
    <w:tmpl w:val="E0EC47E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1FF"/>
    <w:rsid w:val="0002211D"/>
    <w:rsid w:val="00025AE1"/>
    <w:rsid w:val="00032CC0"/>
    <w:rsid w:val="00060042"/>
    <w:rsid w:val="0008685D"/>
    <w:rsid w:val="00090860"/>
    <w:rsid w:val="0010474E"/>
    <w:rsid w:val="00112FD7"/>
    <w:rsid w:val="00150ABD"/>
    <w:rsid w:val="001946FC"/>
    <w:rsid w:val="001C0FE2"/>
    <w:rsid w:val="00222466"/>
    <w:rsid w:val="0024753C"/>
    <w:rsid w:val="00276026"/>
    <w:rsid w:val="002B4549"/>
    <w:rsid w:val="00305CFA"/>
    <w:rsid w:val="00310F17"/>
    <w:rsid w:val="00322A46"/>
    <w:rsid w:val="003326CB"/>
    <w:rsid w:val="00353531"/>
    <w:rsid w:val="00353B60"/>
    <w:rsid w:val="00376291"/>
    <w:rsid w:val="00380D5C"/>
    <w:rsid w:val="00380FD1"/>
    <w:rsid w:val="00383D02"/>
    <w:rsid w:val="00385DE7"/>
    <w:rsid w:val="003D1B71"/>
    <w:rsid w:val="004E158A"/>
    <w:rsid w:val="00544690"/>
    <w:rsid w:val="00565C77"/>
    <w:rsid w:val="0056708E"/>
    <w:rsid w:val="005801E5"/>
    <w:rsid w:val="00590471"/>
    <w:rsid w:val="005D01FA"/>
    <w:rsid w:val="005F7B87"/>
    <w:rsid w:val="006353EA"/>
    <w:rsid w:val="00653E17"/>
    <w:rsid w:val="006A08E8"/>
    <w:rsid w:val="006B3EB2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64DE7"/>
    <w:rsid w:val="008A1E6E"/>
    <w:rsid w:val="008C024F"/>
    <w:rsid w:val="008C2CFC"/>
    <w:rsid w:val="00912DC8"/>
    <w:rsid w:val="009475DC"/>
    <w:rsid w:val="00965BF6"/>
    <w:rsid w:val="00967B93"/>
    <w:rsid w:val="00974ABD"/>
    <w:rsid w:val="009770D4"/>
    <w:rsid w:val="009D090F"/>
    <w:rsid w:val="00A31464"/>
    <w:rsid w:val="00A31B16"/>
    <w:rsid w:val="00A33613"/>
    <w:rsid w:val="00A47A8D"/>
    <w:rsid w:val="00AC6C7E"/>
    <w:rsid w:val="00B21400"/>
    <w:rsid w:val="00B4158A"/>
    <w:rsid w:val="00B6466C"/>
    <w:rsid w:val="00BB1B5D"/>
    <w:rsid w:val="00BC22C7"/>
    <w:rsid w:val="00BD195A"/>
    <w:rsid w:val="00BD41FF"/>
    <w:rsid w:val="00C07240"/>
    <w:rsid w:val="00C14078"/>
    <w:rsid w:val="00CE1E3D"/>
    <w:rsid w:val="00D053FA"/>
    <w:rsid w:val="00DC3F0A"/>
    <w:rsid w:val="00DC66D2"/>
    <w:rsid w:val="00DF540E"/>
    <w:rsid w:val="00E26AED"/>
    <w:rsid w:val="00E5430D"/>
    <w:rsid w:val="00E73AB8"/>
    <w:rsid w:val="00E90A60"/>
    <w:rsid w:val="00ED47F7"/>
    <w:rsid w:val="00EE7E09"/>
    <w:rsid w:val="00F0223C"/>
    <w:rsid w:val="00F13DD7"/>
    <w:rsid w:val="00F3235D"/>
    <w:rsid w:val="00F32393"/>
    <w:rsid w:val="00F67587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Emphasis">
    <w:name w:val="Emphasis"/>
    <w:basedOn w:val="DefaultParagraphFont"/>
    <w:uiPriority w:val="20"/>
    <w:qFormat/>
    <w:rsid w:val="009770D4"/>
    <w:rPr>
      <w:i/>
      <w:iCs/>
    </w:rPr>
  </w:style>
  <w:style w:type="character" w:styleId="Hyperlink">
    <w:name w:val="Hyperlink"/>
    <w:basedOn w:val="DefaultParagraphFont"/>
    <w:uiPriority w:val="99"/>
    <w:unhideWhenUsed/>
    <w:rsid w:val="00025AE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5A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6653f3ca79e1e214da9c0830--eloquent-cascaron-5b430c.netlify.app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jamirraert.github.io/updated-portfolio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an.ASI\AppData\Roaming\Microsoft\&#1064;&#1072;&#1073;&#1083;&#1086;&#1085;&#1099;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TotalTime>0</TotalTime>
  <Pages>2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2024-05-23T09:08:00Z</dcterms:created>
  <dcterms:modified xsi:type="dcterms:W3CDTF">2024-08-14T00:06:00Z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