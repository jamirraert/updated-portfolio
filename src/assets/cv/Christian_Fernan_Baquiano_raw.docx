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 w14:paraId="2085921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69A734D">
            <w:pPr>
              <w:pStyle w:val="6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lang w:val="en-PH" w:eastAsia="en-PH"/>
              </w:rPr>
              <mc:AlternateContent>
                <mc:Choice Requires="wps">
                  <w:drawing>
                    <wp:inline distT="0" distB="0" distL="0" distR="0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8041DC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alt="woman's headshot" type="#_x0000_t3" style="height:142.55pt;width:142.55pt;v-text-anchor:middle;" filled="t" stroked="f" coordsize="21600,21600" o:gfxdata="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">
                      <v:fill type="frame" on="t" o:title="woman's headshot" focussize="0,0" recolor="t" rotate="t" r:id="rId5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 w14:paraId="518041DC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832F69C">
            <w:pPr>
              <w:pStyle w:val="6"/>
              <w:kinsoku w:val="0"/>
              <w:overflowPunct w:val="0"/>
              <w:rPr>
                <w:rFonts w:ascii="Times New Roman" w:hAnsi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2177392">
            <w:pPr>
              <w:pStyle w:val="16"/>
            </w:pPr>
            <w:r>
              <w:t>Christian Fernan Baquiano</w:t>
            </w:r>
          </w:p>
        </w:tc>
      </w:tr>
      <w:tr w14:paraId="4757D79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 w14:paraId="30F19E9D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 w14:paraId="0022350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9760D8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2B1DA7ED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Dedicated and highly skilled programmer with years of experience in software development. Proficient in multiple programming languages and technologies, with a strong ability to analyze complex problems and create innovative solutions. Adept at collaborating with cross-functional teams to deliver high-quality software products on time and within budget.</w:t>
            </w:r>
          </w:p>
          <w:p w14:paraId="1155A464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Professional Experience</w:t>
            </w:r>
          </w:p>
          <w:p w14:paraId="2FA19A2E">
            <w:pPr>
              <w:pStyle w:val="30"/>
              <w:numPr>
                <w:ilvl w:val="0"/>
                <w:numId w:val="0"/>
              </w:numPr>
              <w:rPr>
                <w:rFonts w:hint="default" w:cs="Segoe UI Historic" w:asciiTheme="minorAscii" w:hAnsiTheme="minorAscii"/>
                <w:color w:val="050505"/>
                <w:sz w:val="22"/>
                <w:szCs w:val="22"/>
                <w:shd w:val="clear" w:color="auto" w:fill="F0F0F0"/>
                <w:lang w:val="en-PH"/>
              </w:rPr>
            </w:pPr>
            <w:r>
              <w:rPr>
                <w:rFonts w:hint="default" w:cs="Segoe UI Historic" w:asciiTheme="minorAscii" w:hAnsiTheme="minorAscii"/>
                <w:color w:val="050505"/>
                <w:sz w:val="22"/>
                <w:szCs w:val="22"/>
                <w:shd w:val="clear" w:color="auto" w:fill="F0F0F0"/>
                <w:lang w:val="en-PH"/>
              </w:rPr>
              <w:t>Computer Programmer II - Fullstack Developer | DSWD FO VII | September 2024 - Present</w:t>
            </w:r>
          </w:p>
          <w:p w14:paraId="3B187116">
            <w:pPr>
              <w:pStyle w:val="30"/>
              <w:numPr>
                <w:ilvl w:val="0"/>
                <w:numId w:val="3"/>
              </w:numPr>
              <w:rPr>
                <w:rStyle w:val="14"/>
                <w:rFonts w:hint="default" w:ascii="Segoe UI" w:hAnsi="Segoe UI" w:cs="Segoe UI"/>
                <w:b w:val="0"/>
                <w:bCs w:val="0"/>
                <w:sz w:val="22"/>
                <w:szCs w:val="22"/>
                <w:lang w:val="en-PH"/>
              </w:rPr>
            </w:pPr>
            <w:bookmarkStart w:id="0" w:name="_GoBack"/>
            <w:bookmarkEnd w:id="0"/>
            <w:r>
              <w:rPr>
                <w:rStyle w:val="14"/>
                <w:rFonts w:hint="default" w:ascii="Segoe UI" w:hAnsi="Segoe UI" w:cs="Segoe UI"/>
                <w:b w:val="0"/>
                <w:bCs w:val="0"/>
                <w:sz w:val="22"/>
                <w:szCs w:val="22"/>
                <w:lang w:val="en-PH"/>
              </w:rPr>
              <w:t>Develop REST-API endpoints using Laravel and MySQL</w:t>
            </w:r>
          </w:p>
          <w:p w14:paraId="57444366">
            <w:pPr>
              <w:pStyle w:val="30"/>
              <w:numPr>
                <w:ilvl w:val="0"/>
                <w:numId w:val="3"/>
              </w:numPr>
              <w:rPr>
                <w:rStyle w:val="14"/>
                <w:rFonts w:hint="default" w:ascii="Segoe UI" w:hAnsi="Segoe UI" w:cs="Segoe UI"/>
                <w:b w:val="0"/>
                <w:bCs w:val="0"/>
                <w:sz w:val="22"/>
                <w:szCs w:val="22"/>
                <w:lang w:val="en-PH"/>
              </w:rPr>
            </w:pPr>
            <w:r>
              <w:rPr>
                <w:rStyle w:val="14"/>
                <w:rFonts w:hint="default" w:ascii="Segoe UI" w:hAnsi="Segoe UI" w:cs="Segoe UI"/>
                <w:b w:val="0"/>
                <w:bCs w:val="0"/>
                <w:sz w:val="22"/>
                <w:szCs w:val="22"/>
                <w:lang w:val="en-PH"/>
              </w:rPr>
              <w:t>Develop Client-side wired frame</w:t>
            </w:r>
          </w:p>
          <w:p w14:paraId="304F4BEE">
            <w:pPr>
              <w:pStyle w:val="30"/>
              <w:numPr>
                <w:ilvl w:val="0"/>
                <w:numId w:val="3"/>
              </w:numPr>
              <w:rPr>
                <w:rStyle w:val="14"/>
                <w:rFonts w:hint="default" w:ascii="Segoe UI" w:hAnsi="Segoe UI" w:cs="Segoe UI"/>
                <w:b w:val="0"/>
                <w:bCs w:val="0"/>
                <w:sz w:val="22"/>
                <w:szCs w:val="22"/>
                <w:lang w:val="en-PH"/>
              </w:rPr>
            </w:pPr>
            <w:r>
              <w:rPr>
                <w:rFonts w:hint="default" w:ascii="Segoe UI" w:hAnsi="Segoe UI" w:cs="Segoe UI"/>
                <w:sz w:val="22"/>
                <w:szCs w:val="22"/>
                <w:lang w:val="en-PH"/>
              </w:rPr>
              <w:t>Develop initital testing Featured/Unit using PHPUnit</w:t>
            </w:r>
          </w:p>
          <w:p w14:paraId="6D15E80C">
            <w:pPr>
              <w:widowControl w:val="0"/>
              <w:numPr>
                <w:numId w:val="0"/>
              </w:numPr>
              <w:autoSpaceDE w:val="0"/>
              <w:autoSpaceDN w:val="0"/>
              <w:adjustRightInd w:val="0"/>
              <w:rPr>
                <w:rFonts w:hint="default" w:ascii="Segoe UI" w:hAnsi="Segoe UI" w:cs="Segoe UI"/>
                <w:sz w:val="22"/>
                <w:szCs w:val="22"/>
              </w:rPr>
            </w:pPr>
          </w:p>
          <w:p w14:paraId="21EE1EC8">
            <w:pPr>
              <w:rPr>
                <w:rFonts w:hint="default"/>
                <w:lang w:val="en-PH"/>
              </w:rPr>
            </w:pPr>
            <w:r>
              <w:rPr>
                <w:b/>
              </w:rPr>
              <w:t>Programmer II</w:t>
            </w:r>
            <w:r>
              <w:t xml:space="preserve"> – Full Stack Development | RuralNet INC | September 2021 - </w:t>
            </w:r>
            <w:r>
              <w:rPr>
                <w:rFonts w:hint="default"/>
                <w:lang w:val="en-PH"/>
              </w:rPr>
              <w:t>September 2024</w:t>
            </w:r>
          </w:p>
          <w:p w14:paraId="0B2D328B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Assisting senior developers in coding, testing, and debugging software</w:t>
            </w:r>
          </w:p>
          <w:p w14:paraId="2D4DB1DA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Developed and maintained documentation for software projects, including user manuals and technical specifications.</w:t>
            </w:r>
          </w:p>
          <w:p w14:paraId="36472A34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Participated in Agile sprint planning and retrospective meetings, contributing to the iterative development process.</w:t>
            </w:r>
          </w:p>
          <w:p w14:paraId="3143BE66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Develop REST-API using Spring Boot and Laravel</w:t>
            </w:r>
          </w:p>
          <w:p w14:paraId="15755E33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Assist QA and Full Stack lead</w:t>
            </w:r>
          </w:p>
          <w:p w14:paraId="3EFF9BFB">
            <w:pPr>
              <w:pStyle w:val="30"/>
              <w:numPr>
                <w:ilvl w:val="0"/>
                <w:numId w:val="3"/>
              </w:numPr>
              <w:rPr>
                <w:rFonts w:hint="default" w:ascii="Segoe UI" w:hAnsi="Segoe UI" w:cs="Segoe UI"/>
                <w:b/>
                <w:bCs/>
                <w:color w:val="666666" w:themeColor="accent4"/>
                <w:sz w:val="22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  <w:lang w:val="en-PH"/>
              </w:rPr>
              <w:t>Code migration(local/demo/staging/production)</w:t>
            </w:r>
          </w:p>
          <w:p w14:paraId="077923B2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color w:val="0072C7"/>
              </w:rPr>
            </w:pP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>Create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  <w:lang w:val="en-PH"/>
              </w:rPr>
              <w:t xml:space="preserve"> web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</w:rPr>
              <w:t xml:space="preserve"> servers such as Apache, Tomcat, Nginx and Docker via Ubuntu/Linux </w:t>
            </w:r>
            <w:r>
              <w:rPr>
                <w:rFonts w:hint="default" w:ascii="Segoe UI" w:hAnsi="Segoe UI" w:cs="Segoe UI"/>
                <w:color w:val="050505"/>
                <w:sz w:val="22"/>
                <w:szCs w:val="22"/>
                <w:shd w:val="clear" w:color="auto" w:fill="F0F0F0"/>
                <w:lang w:val="en-PH"/>
              </w:rPr>
              <w:t>Server</w:t>
            </w:r>
          </w:p>
          <w:p w14:paraId="5451F8D3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53A1EDEB">
            <w:pP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</w:pPr>
            <w: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  <w:t>Bachelor of Science in Information Technology | Cebu Eastern College | 2021</w:t>
            </w:r>
          </w:p>
          <w:p w14:paraId="09164806">
            <w:pPr>
              <w:pStyle w:val="3"/>
              <w:rPr>
                <w:rFonts w:hint="default"/>
                <w:lang w:val="en-PH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314E051B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Programming Languages</w:t>
            </w:r>
          </w:p>
          <w:p w14:paraId="7D5F8BDA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JAVA, , PHP</w:t>
            </w:r>
          </w:p>
          <w:p w14:paraId="3F64E2F0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REACTJS, VUE JS, TYPESCRIPT</w:t>
            </w:r>
          </w:p>
          <w:p w14:paraId="2EA0661E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HTML, CSS</w:t>
            </w:r>
          </w:p>
          <w:p w14:paraId="7BFF2112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TAILWIND CSS, BOOTSTRAP, SASS,</w:t>
            </w:r>
          </w:p>
          <w:p w14:paraId="186486DA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hint="default" w:ascii="Segoe UI" w:hAnsi="Segoe UI" w:cs="Segoe UI"/>
                <w:color w:val="374151"/>
                <w:shd w:val="clear" w:color="auto" w:fill="F7F7F8"/>
                <w:lang w:val="en-PH"/>
              </w:rPr>
              <w:t>LARAVEL, SPRING BOOT</w:t>
            </w:r>
          </w:p>
          <w:p w14:paraId="25B6B50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Database Management</w:t>
            </w:r>
          </w:p>
          <w:p w14:paraId="0DD9B928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MSSQL, MYSQL, POSTGRE</w:t>
            </w:r>
          </w:p>
          <w:p w14:paraId="0DCC4DB7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Version Control</w:t>
            </w:r>
          </w:p>
          <w:p w14:paraId="6857B47B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GIT</w:t>
            </w:r>
          </w:p>
          <w:p w14:paraId="688AB60A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Problem-Solving</w:t>
            </w:r>
          </w:p>
          <w:p w14:paraId="48B9D381">
            <w:pPr>
              <w:pStyle w:val="19"/>
              <w:numPr>
                <w:ilvl w:val="0"/>
                <w:numId w:val="4"/>
              </w:num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Strong analytical and problem-solving skills</w:t>
            </w:r>
          </w:p>
          <w:p w14:paraId="1DF5495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Agile Methodologies</w:t>
            </w:r>
          </w:p>
          <w:p w14:paraId="289B278E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JIRA</w:t>
            </w:r>
          </w:p>
          <w:p w14:paraId="5C9F3672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Testing and Debugging</w:t>
            </w:r>
          </w:p>
          <w:p w14:paraId="67F51643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Expertise in debugging and unit testing</w:t>
            </w:r>
          </w:p>
          <w:p w14:paraId="28CFF74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Server</w:t>
            </w:r>
          </w:p>
          <w:p w14:paraId="79ED7184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Linux/Ubuntu</w:t>
            </w:r>
          </w:p>
          <w:p w14:paraId="3DA5FBD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Servers</w:t>
            </w:r>
          </w:p>
          <w:p w14:paraId="7954544F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Docker</w:t>
            </w:r>
          </w:p>
          <w:p w14:paraId="40F04F88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Nginx</w:t>
            </w:r>
          </w:p>
          <w:p w14:paraId="436E3C16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</w:t>
            </w:r>
          </w:p>
          <w:p w14:paraId="3DA47AE6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 Tomcat</w:t>
            </w:r>
          </w:p>
        </w:tc>
      </w:tr>
      <w:tr w14:paraId="462E5CBB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 w14:paraId="3B701A67">
            <w:pPr>
              <w:pStyle w:val="6"/>
              <w:numPr>
                <w:ilvl w:val="0"/>
                <w:numId w:val="4"/>
              </w:numPr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 w14:paraId="3214F3F9">
            <w:pPr>
              <w:pStyle w:val="6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 w14:paraId="245DDC9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759F4A2C"/>
        </w:tc>
      </w:tr>
      <w:tr w14:paraId="25E1658E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 w14:paraId="633D5BB2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DF86508">
            <w:pPr>
              <w:pStyle w:val="24"/>
              <w:jc w:val="center"/>
              <w:rPr>
                <w:rStyle w:val="14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E64A72E">
            <w:pPr>
              <w:pStyle w:val="24"/>
            </w:pPr>
            <w:r>
              <w:t>Brgy Tisa, Sitio Kadasig Phase 3</w:t>
            </w:r>
          </w:p>
          <w:p w14:paraId="029591B0">
            <w:pPr>
              <w:pStyle w:val="24"/>
            </w:pPr>
            <w:r>
              <w:t>Cebu City, 6000</w:t>
            </w:r>
          </w:p>
        </w:tc>
        <w:tc>
          <w:tcPr>
            <w:tcW w:w="423" w:type="dxa"/>
            <w:vMerge w:val="continue"/>
          </w:tcPr>
          <w:p w14:paraId="4596193F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EA01906">
            <w:pPr>
              <w:pStyle w:val="2"/>
            </w:pPr>
          </w:p>
        </w:tc>
      </w:tr>
      <w:tr w14:paraId="796487F9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44AAAE80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46F9EF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53356478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6795177B">
            <w:pPr>
              <w:pStyle w:val="2"/>
            </w:pPr>
          </w:p>
        </w:tc>
      </w:tr>
      <w:tr w14:paraId="3EF5BFF9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 w14:paraId="3ABB8562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75D4033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86CA0D2">
            <w:pPr>
              <w:pStyle w:val="24"/>
            </w:pPr>
            <w:r>
              <w:t>09296718726</w:t>
            </w:r>
          </w:p>
        </w:tc>
        <w:tc>
          <w:tcPr>
            <w:tcW w:w="423" w:type="dxa"/>
            <w:vMerge w:val="continue"/>
          </w:tcPr>
          <w:p w14:paraId="7195242C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1AF3886C">
            <w:pPr>
              <w:pStyle w:val="2"/>
            </w:pPr>
          </w:p>
        </w:tc>
      </w:tr>
      <w:tr w14:paraId="5C858C9A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48EF3D22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3A41A28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24D807D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3909D6A">
            <w:pPr>
              <w:pStyle w:val="2"/>
            </w:pPr>
          </w:p>
        </w:tc>
      </w:tr>
      <w:tr w14:paraId="55CCD585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194C207D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1166172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LeBCyKIxY5EolhFHXhT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LT/BnWJTzQsXF64BJd2oCtsrTkIl2to1JW61WpbAtNJygqrcUKhUJLlYLwwxl97JMZr6JQdk&#10;cWFcaBIn028XA9WuCfYprocdS2kgnWBHKzrQKCToL129WoNpgGvUm7gaoufwn7Torbpsuh3qZDI4&#10;nnsulsWMg8R0X7QGxCnIYdpSne8pprZn7yu2LJ8YFaFHLae5LlHcj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99A92C">
            <w:pPr>
              <w:pStyle w:val="24"/>
            </w:pPr>
            <w:r>
              <w:t>christian.baquiano0122@gmail.com</w:t>
            </w:r>
          </w:p>
        </w:tc>
        <w:tc>
          <w:tcPr>
            <w:tcW w:w="423" w:type="dxa"/>
            <w:vMerge w:val="continue"/>
          </w:tcPr>
          <w:p w14:paraId="268D3D1C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9FFFBA6">
            <w:pPr>
              <w:pStyle w:val="2"/>
            </w:pPr>
          </w:p>
        </w:tc>
      </w:tr>
      <w:tr w14:paraId="64292E6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 w14:paraId="34BE2FB5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AF44F7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25873C1A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181343AA">
            <w:pPr>
              <w:pStyle w:val="2"/>
            </w:pPr>
          </w:p>
        </w:tc>
      </w:tr>
      <w:tr w14:paraId="629B8412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4083BE14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FC7FB2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3" name="Group 23" descr="website icon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website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IsHf6X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">
                      <o:lock v:ext="edit" aspectratio="f"/>
                      <v:shape id="Freeform: Shape 273" o:spid="_x0000_s1026" o:spt="100" style="position:absolute;left:0;top:0;height:346075;width:338455;v-text-anchor:middle;" fillcolor="#0D1D51 [3206]" filled="t" stroked="f" coordsize="2731203,2794134" o:gfxdata="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naNhtwAAANoAAAAP&#10;AAAAAAAAAAEAIAAAACIAAABkcnMvZG93bnJldi54bWxQSwECFAAUAAAACACHTuJAMy8FnjsAAAA5&#10;AAAAEAAAAAAAAAABACAAAAAGAQAAZHJzL3NoYXBleG1sLnhtbFBLBQYAAAAABgAGAFsBAACwAwAA&#10;AAA=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6" o:spid="_x0000_s1026" o:spt="75" alt="website icon" type="#_x0000_t75" style="position:absolute;left:83820;top:91440;height:164465;width:164465;" filled="f" o:preferrelative="t" stroked="f" coordsize="21600,21600" o:gfxdata="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WQ1T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ADA6BE3">
            <w:pPr>
              <w:pStyle w:val="24"/>
            </w:pPr>
            <w:r>
              <w:fldChar w:fldCharType="begin"/>
            </w:r>
            <w:r>
              <w:instrText xml:space="preserve"> HYPERLINK "https://jamirraert.github.io/updated-portfolio" </w:instrText>
            </w:r>
            <w:r>
              <w:fldChar w:fldCharType="separate"/>
            </w:r>
            <w:r>
              <w:rPr>
                <w:rStyle w:val="12"/>
              </w:rPr>
              <w:t>https://jamirraert.github.io/updated-portfolio</w:t>
            </w:r>
            <w:r>
              <w:rPr>
                <w:rStyle w:val="12"/>
              </w:rPr>
              <w:fldChar w:fldCharType="end"/>
            </w:r>
          </w:p>
        </w:tc>
        <w:tc>
          <w:tcPr>
            <w:tcW w:w="423" w:type="dxa"/>
            <w:vMerge w:val="continue"/>
          </w:tcPr>
          <w:p w14:paraId="37F52E27">
            <w:pPr>
              <w:pStyle w:val="24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0B930F73">
            <w:pPr>
              <w:pStyle w:val="2"/>
            </w:pPr>
          </w:p>
        </w:tc>
      </w:tr>
      <w:tr w14:paraId="6A8CE1E5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448" w:hRule="atLeast"/>
        </w:trPr>
        <w:tc>
          <w:tcPr>
            <w:tcW w:w="720" w:type="dxa"/>
          </w:tcPr>
          <w:p w14:paraId="7FD46D53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 w14:paraId="2B61D208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 w14:paraId="24B5BA76"/>
        </w:tc>
        <w:tc>
          <w:tcPr>
            <w:tcW w:w="6607" w:type="dxa"/>
            <w:vMerge w:val="continue"/>
          </w:tcPr>
          <w:p w14:paraId="6C79B085"/>
        </w:tc>
      </w:tr>
    </w:tbl>
    <w:p w14:paraId="5F53BDA9">
      <w:pPr>
        <w:pStyle w:val="6"/>
      </w:pPr>
    </w:p>
    <w:sectPr>
      <w:headerReference r:id="rId3" w:type="default"/>
      <w:type w:val="continuous"/>
      <w:pgSz w:w="12240" w:h="15840"/>
      <w:pgMar w:top="2304" w:right="1138" w:bottom="1138" w:left="1138" w:header="720" w:footer="1872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swiss"/>
    <w:pitch w:val="default"/>
    <w:sig w:usb0="800001EF" w:usb1="02000002" w:usb2="0060C080" w:usb3="00000002" w:csb0="00000001" w:csb1="4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956D4D">
    <w:pPr>
      <w:pStyle w:val="6"/>
    </w:pPr>
    <w:r>
      <w:rPr>
        <w:lang w:val="en-PH" w:eastAsia="en-PH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9pt;margin-top:-36pt;height:830.55pt;width:683.95pt;z-index:251660288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1">
    <w:nsid w:val="000500D5"/>
    <w:multiLevelType w:val="multilevel"/>
    <w:tmpl w:val="000500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12E54D5"/>
    <w:multiLevelType w:val="multilevel"/>
    <w:tmpl w:val="112E54D5"/>
    <w:lvl w:ilvl="0" w:tentative="0">
      <w:start w:val="1"/>
      <w:numFmt w:val="bullet"/>
      <w:pStyle w:val="19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97E3C35"/>
    <w:multiLevelType w:val="multilevel"/>
    <w:tmpl w:val="797E3C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embedSystemFonts/>
  <w:bordersDoNotSurroundHeader w:val="1"/>
  <w:bordersDoNotSurroundFooter w:val="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0"/>
  <w:doNotShadeFormData w:val="1"/>
  <w:characterSpacingControl w:val="doNotCompress"/>
  <w:doNotValidateAgainstSchema/>
  <w:doNotDemarcateInvalidXml/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1FF"/>
    <w:rsid w:val="0002211D"/>
    <w:rsid w:val="00025AE1"/>
    <w:rsid w:val="00032CC0"/>
    <w:rsid w:val="00060042"/>
    <w:rsid w:val="0008685D"/>
    <w:rsid w:val="00090860"/>
    <w:rsid w:val="0010474E"/>
    <w:rsid w:val="00112FD7"/>
    <w:rsid w:val="00150ABD"/>
    <w:rsid w:val="001946FC"/>
    <w:rsid w:val="001C0FE2"/>
    <w:rsid w:val="00222466"/>
    <w:rsid w:val="0024753C"/>
    <w:rsid w:val="00276026"/>
    <w:rsid w:val="002B4549"/>
    <w:rsid w:val="00305CFA"/>
    <w:rsid w:val="00310F17"/>
    <w:rsid w:val="00322A46"/>
    <w:rsid w:val="003326CB"/>
    <w:rsid w:val="00353531"/>
    <w:rsid w:val="00353B60"/>
    <w:rsid w:val="00376291"/>
    <w:rsid w:val="00380D5C"/>
    <w:rsid w:val="00380FD1"/>
    <w:rsid w:val="00383D02"/>
    <w:rsid w:val="00385DE7"/>
    <w:rsid w:val="003D1B71"/>
    <w:rsid w:val="004E158A"/>
    <w:rsid w:val="00544690"/>
    <w:rsid w:val="00565C77"/>
    <w:rsid w:val="0056708E"/>
    <w:rsid w:val="005801E5"/>
    <w:rsid w:val="00590471"/>
    <w:rsid w:val="005D01FA"/>
    <w:rsid w:val="005F7B87"/>
    <w:rsid w:val="006353EA"/>
    <w:rsid w:val="00653E17"/>
    <w:rsid w:val="006A08E8"/>
    <w:rsid w:val="006B3EB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64DE7"/>
    <w:rsid w:val="008A1E6E"/>
    <w:rsid w:val="008C024F"/>
    <w:rsid w:val="008C2CFC"/>
    <w:rsid w:val="00912DC8"/>
    <w:rsid w:val="009475DC"/>
    <w:rsid w:val="00965BF6"/>
    <w:rsid w:val="00967B93"/>
    <w:rsid w:val="00974ABD"/>
    <w:rsid w:val="009770D4"/>
    <w:rsid w:val="009D090F"/>
    <w:rsid w:val="00A31464"/>
    <w:rsid w:val="00A31B16"/>
    <w:rsid w:val="00A33613"/>
    <w:rsid w:val="00A47A8D"/>
    <w:rsid w:val="00AC6C7E"/>
    <w:rsid w:val="00B21400"/>
    <w:rsid w:val="00B4158A"/>
    <w:rsid w:val="00B6466C"/>
    <w:rsid w:val="00BB1B5D"/>
    <w:rsid w:val="00BC22C7"/>
    <w:rsid w:val="00BD195A"/>
    <w:rsid w:val="00BD41FF"/>
    <w:rsid w:val="00C07240"/>
    <w:rsid w:val="00C14078"/>
    <w:rsid w:val="00CE1E3D"/>
    <w:rsid w:val="00D053FA"/>
    <w:rsid w:val="00DC3F0A"/>
    <w:rsid w:val="00DC66D2"/>
    <w:rsid w:val="00DF540E"/>
    <w:rsid w:val="00E26AED"/>
    <w:rsid w:val="00E5430D"/>
    <w:rsid w:val="00E73AB8"/>
    <w:rsid w:val="00E90A60"/>
    <w:rsid w:val="00ED47F7"/>
    <w:rsid w:val="00EE7E09"/>
    <w:rsid w:val="00F0223C"/>
    <w:rsid w:val="00F13DD7"/>
    <w:rsid w:val="00F3235D"/>
    <w:rsid w:val="00F32393"/>
    <w:rsid w:val="00F67587"/>
    <w:rsid w:val="00F878BD"/>
    <w:rsid w:val="00FE7401"/>
    <w:rsid w:val="380200E4"/>
    <w:rsid w:val="418B2C4E"/>
    <w:rsid w:val="46B27C26"/>
    <w:rsid w:val="4E0835EC"/>
    <w:rsid w:val="523B70DD"/>
    <w:rsid w:val="5BA74EA1"/>
    <w:rsid w:val="6F65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1"/>
    <w:pPr>
      <w:widowControl w:val="0"/>
      <w:autoSpaceDE w:val="0"/>
      <w:autoSpaceDN w:val="0"/>
      <w:adjustRightInd w:val="0"/>
    </w:pPr>
    <w:rPr>
      <w:rFonts w:eastAsia="Times New Roman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9"/>
    <w:qFormat/>
    <w:uiPriority w:val="9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7"/>
    <w:semiHidden/>
    <w:qFormat/>
    <w:uiPriority w:val="1"/>
    <w:rPr>
      <w:sz w:val="20"/>
      <w:szCs w:val="20"/>
    </w:rPr>
  </w:style>
  <w:style w:type="paragraph" w:styleId="7">
    <w:name w:val="Date"/>
    <w:basedOn w:val="1"/>
    <w:next w:val="1"/>
    <w:link w:val="27"/>
    <w:qFormat/>
    <w:uiPriority w:val="99"/>
    <w:pPr>
      <w:spacing w:line="480" w:lineRule="auto"/>
    </w:pPr>
  </w:style>
  <w:style w:type="character" w:styleId="8">
    <w:name w:val="Emphasis"/>
    <w:basedOn w:val="4"/>
    <w:qFormat/>
    <w:uiPriority w:val="20"/>
    <w:rPr>
      <w:i/>
      <w:iCs/>
    </w:rPr>
  </w:style>
  <w:style w:type="character" w:styleId="9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2"/>
    <w:semiHidden/>
    <w:qFormat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1"/>
    <w:semiHidden/>
    <w:qFormat/>
    <w:uiPriority w:val="99"/>
    <w:pPr>
      <w:tabs>
        <w:tab w:val="center" w:pos="4680"/>
        <w:tab w:val="right" w:pos="9360"/>
      </w:tabs>
    </w:pPr>
  </w:style>
  <w:style w:type="character" w:styleId="12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  <w:rPr>
      <w:rFonts w:cs="Georgia"/>
    </w:rPr>
  </w:style>
  <w:style w:type="character" w:styleId="14">
    <w:name w:val="Strong"/>
    <w:basedOn w:val="4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5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6"/>
    <w:next w:val="1"/>
    <w:link w:val="23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customStyle="1" w:styleId="17">
    <w:name w:val="Body Text Char"/>
    <w:basedOn w:val="4"/>
    <w:link w:val="6"/>
    <w:semiHidden/>
    <w:qFormat/>
    <w:uiPriority w:val="1"/>
    <w:rPr>
      <w:rFonts w:cs="Georgia" w:asciiTheme="minorHAnsi" w:hAnsiTheme="minorHAnsi"/>
    </w:rPr>
  </w:style>
  <w:style w:type="character" w:customStyle="1" w:styleId="18">
    <w:name w:val="Heading 1 Char"/>
    <w:basedOn w:val="4"/>
    <w:link w:val="2"/>
    <w:qFormat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9">
    <w:name w:val="List Paragraph"/>
    <w:basedOn w:val="6"/>
    <w:semiHidden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paragraph" w:customStyle="1" w:styleId="20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21">
    <w:name w:val="Header Char"/>
    <w:basedOn w:val="4"/>
    <w:link w:val="11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2">
    <w:name w:val="Footer Char"/>
    <w:basedOn w:val="4"/>
    <w:link w:val="10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3">
    <w:name w:val="Title Char"/>
    <w:basedOn w:val="4"/>
    <w:link w:val="16"/>
    <w:qFormat/>
    <w:uiPriority w:val="10"/>
    <w:rPr>
      <w:rFonts w:cs="Georgia"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4">
    <w:name w:val="Information"/>
    <w:basedOn w:val="6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5">
    <w:name w:val="Dates"/>
    <w:basedOn w:val="6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6">
    <w:name w:val="Placeholder Text"/>
    <w:basedOn w:val="4"/>
    <w:semiHidden/>
    <w:uiPriority w:val="99"/>
    <w:rPr>
      <w:color w:val="808080"/>
    </w:rPr>
  </w:style>
  <w:style w:type="character" w:customStyle="1" w:styleId="27">
    <w:name w:val="Date Char"/>
    <w:basedOn w:val="4"/>
    <w:link w:val="7"/>
    <w:uiPriority w:val="99"/>
    <w:rPr>
      <w:rFonts w:cs="Georgia" w:asciiTheme="minorHAnsi" w:hAnsiTheme="minorHAnsi"/>
      <w:sz w:val="22"/>
      <w:szCs w:val="22"/>
    </w:rPr>
  </w:style>
  <w:style w:type="paragraph" w:styleId="28">
    <w:name w:val="No Spacing"/>
    <w:uiPriority w:val="1"/>
    <w:pPr>
      <w:widowControl w:val="0"/>
      <w:autoSpaceDE w:val="0"/>
      <w:autoSpaceDN w:val="0"/>
      <w:adjustRightInd w:val="0"/>
    </w:pPr>
    <w:rPr>
      <w:rFonts w:eastAsia="Times New Roman" w:cs="Georgia" w:asciiTheme="minorHAnsi" w:hAnsiTheme="minorHAnsi"/>
      <w:sz w:val="8"/>
      <w:szCs w:val="22"/>
      <w:lang w:val="en-US" w:eastAsia="en-US" w:bidi="ar-SA"/>
    </w:rPr>
  </w:style>
  <w:style w:type="character" w:customStyle="1" w:styleId="29">
    <w:name w:val="Heading 2 Char"/>
    <w:basedOn w:val="4"/>
    <w:link w:val="3"/>
    <w:uiPriority w:val="9"/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30">
    <w:name w:val="Experience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31">
    <w:name w:val="School Name"/>
    <w:basedOn w:val="1"/>
    <w:uiPriority w:val="1"/>
    <w:rPr>
      <w:rFonts w:cs="Calibri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6653f3ca79e1e214da9c0830--eloquent-cascaron-5b430c.netlify.app/" TargetMode="Externa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ASI\AppData\Roaming\Microsoft\&#1064;&#1072;&#1073;&#1083;&#1086;&#1085;&#1099;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/>
</ds:datastoreItem>
</file>

<file path=customXml/itemProps3.xml><?xml version="1.0" encoding="utf-8"?>
<ds:datastoreItem xmlns:ds="http://schemas.openxmlformats.org/officeDocument/2006/customXml" ds:itemID="{37FAE2FD-C3EB-4172-BC64-DC34688013EA}">
  <ds:schemaRefs/>
</ds:datastoreItem>
</file>

<file path=customXml/itemProps4.xml><?xml version="1.0" encoding="utf-8"?>
<ds:datastoreItem xmlns:ds="http://schemas.openxmlformats.org/officeDocument/2006/customXml" ds:itemID="{4F8C0207-4C1F-41E3-A496-BDC896D6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Pages>2</Pages>
  <Words>265</Words>
  <Characters>1511</Characters>
  <Lines>12</Lines>
  <Paragraphs>3</Paragraphs>
  <TotalTime>1</TotalTime>
  <ScaleCrop>false</ScaleCrop>
  <LinksUpToDate>false</LinksUpToDate>
  <CharactersWithSpaces>1773</CharactersWithSpaces>
  <Application>WPS Office_12.2.0.18639_F1E327BC-269C-435d-A152-05C5408002CA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2024-05-23T09:08:00Z</dcterms:created>
  <dcterms:modified xsi:type="dcterms:W3CDTF">2024-11-29T03:48:57Z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2057-12.2.0.18639</vt:lpwstr>
  </property>
  <property fmtid="{D5CDD505-2E9C-101B-9397-08002B2CF9AE}" pid="4" name="ICV">
    <vt:lpwstr>9153FAF112084B9E9FBDB823210C3301_12</vt:lpwstr>
  </property>
</Properties>
</file>